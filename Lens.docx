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943" w:rsidRPr="001B0943" w:rsidRDefault="001B0943" w:rsidP="001B0943">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1B0943">
        <w:rPr>
          <w:rFonts w:ascii="Times New Roman" w:eastAsia="Times New Roman" w:hAnsi="Times New Roman" w:cs="Times New Roman"/>
          <w:b/>
          <w:bCs/>
          <w:kern w:val="36"/>
          <w:sz w:val="28"/>
          <w:szCs w:val="28"/>
        </w:rPr>
        <w:t>Lens: Decentralized Social Graph Protocol for Web3</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Protocol is a Web3 social infrastructure protocol built to give users ownership of their social identity, content, and followers. Instead of social media being controlled by a single platform (like Twitter or Instagram), Lens turns social networks into open, composable blockchain data.</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In simple terms:</w:t>
      </w:r>
    </w:p>
    <w:p w:rsidR="001B0943" w:rsidRPr="001B0943" w:rsidRDefault="001B0943" w:rsidP="001B0943">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is trying to become the “social layer” of Web3 where users own their profile and followers as portable assets.</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25"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Core Idea of Lens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Traditional social media platforms:</w:t>
      </w:r>
    </w:p>
    <w:p w:rsidR="001B0943" w:rsidRPr="001B0943" w:rsidRDefault="001B0943" w:rsidP="001B0943">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Own your account </w:t>
      </w:r>
    </w:p>
    <w:p w:rsidR="001B0943" w:rsidRPr="001B0943" w:rsidRDefault="001B0943" w:rsidP="001B0943">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Control your followers </w:t>
      </w:r>
    </w:p>
    <w:p w:rsidR="001B0943" w:rsidRPr="001B0943" w:rsidRDefault="001B0943" w:rsidP="001B0943">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Can ban or restrict you </w:t>
      </w:r>
    </w:p>
    <w:p w:rsidR="001B0943" w:rsidRPr="001B0943" w:rsidRDefault="001B0943" w:rsidP="001B0943">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Lock your data inside one app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changes this by:</w:t>
      </w:r>
    </w:p>
    <w:p w:rsidR="001B0943" w:rsidRPr="001B0943" w:rsidRDefault="001B0943" w:rsidP="001B0943">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Putting the entire social graph on-chain.</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This means:</w:t>
      </w:r>
    </w:p>
    <w:p w:rsidR="001B0943" w:rsidRPr="001B0943" w:rsidRDefault="001B0943" w:rsidP="001B0943">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Your profile is a blockchain asset </w:t>
      </w:r>
    </w:p>
    <w:p w:rsidR="001B0943" w:rsidRPr="001B0943" w:rsidRDefault="001B0943" w:rsidP="001B0943">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Your followers are portable </w:t>
      </w:r>
    </w:p>
    <w:p w:rsidR="001B0943" w:rsidRPr="001B0943" w:rsidRDefault="001B0943" w:rsidP="001B0943">
      <w:pPr>
        <w:numPr>
          <w:ilvl w:val="0"/>
          <w:numId w:val="2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Any app can build on the same social data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26" style="width:0;height:1.5pt" o:hralign="center" o:hrstd="t" o:hr="t" fillcolor="#a0a0a0" stroked="f"/>
        </w:pict>
      </w: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lastRenderedPageBreak/>
        <w:t>How Lens Works</w: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1. On-Chain Profiles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Users create a profile NFT that represents:</w:t>
      </w:r>
    </w:p>
    <w:p w:rsidR="001B0943" w:rsidRPr="001B0943" w:rsidRDefault="001B0943" w:rsidP="001B0943">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Identity </w:t>
      </w:r>
    </w:p>
    <w:p w:rsidR="001B0943" w:rsidRPr="001B0943" w:rsidRDefault="001B0943" w:rsidP="001B0943">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Username </w:t>
      </w:r>
    </w:p>
    <w:p w:rsidR="001B0943" w:rsidRPr="001B0943" w:rsidRDefault="001B0943" w:rsidP="001B0943">
      <w:pPr>
        <w:numPr>
          <w:ilvl w:val="0"/>
          <w:numId w:val="2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Social history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This NFT can be:</w:t>
      </w:r>
    </w:p>
    <w:p w:rsidR="001B0943" w:rsidRPr="001B0943" w:rsidRDefault="001B0943" w:rsidP="001B0943">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Owned </w:t>
      </w:r>
    </w:p>
    <w:p w:rsidR="001B0943" w:rsidRPr="001B0943" w:rsidRDefault="001B0943" w:rsidP="001B0943">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Transferred </w:t>
      </w:r>
    </w:p>
    <w:p w:rsidR="001B0943" w:rsidRPr="001B0943" w:rsidRDefault="001B0943" w:rsidP="001B0943">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Used across apps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27"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2. Social Graph as Infrastructure</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stores:</w:t>
      </w:r>
    </w:p>
    <w:p w:rsidR="001B0943" w:rsidRPr="001B0943" w:rsidRDefault="001B0943" w:rsidP="001B0943">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Follows </w:t>
      </w:r>
    </w:p>
    <w:p w:rsidR="001B0943" w:rsidRPr="001B0943" w:rsidRDefault="001B0943" w:rsidP="001B0943">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Posts </w:t>
      </w:r>
    </w:p>
    <w:p w:rsidR="001B0943" w:rsidRPr="001B0943" w:rsidRDefault="001B0943" w:rsidP="001B0943">
      <w:pPr>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Reactions (likes, mirrors, comments)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All of this exists as composable blockchain data.</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28"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3. Composable Social Apps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Different applications can plug into the same social graph:</w:t>
      </w:r>
    </w:p>
    <w:p w:rsidR="001B0943" w:rsidRPr="001B0943" w:rsidRDefault="001B0943" w:rsidP="001B0943">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Mobile apps </w:t>
      </w:r>
    </w:p>
    <w:p w:rsidR="001B0943" w:rsidRPr="001B0943" w:rsidRDefault="001B0943" w:rsidP="001B0943">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Web clients </w:t>
      </w:r>
    </w:p>
    <w:p w:rsidR="001B0943" w:rsidRPr="001B0943" w:rsidRDefault="001B0943" w:rsidP="001B0943">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DAO tools </w:t>
      </w:r>
    </w:p>
    <w:p w:rsidR="001B0943" w:rsidRPr="001B0943" w:rsidRDefault="001B0943" w:rsidP="001B0943">
      <w:pPr>
        <w:numPr>
          <w:ilvl w:val="0"/>
          <w:numId w:val="2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Creator platforms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They all share the same underlying network.</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29" style="width:0;height:1.5pt" o:hralign="center" o:hrstd="t" o:hr="t" fillcolor="#a0a0a0" stroked="f"/>
        </w:pict>
      </w: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lastRenderedPageBreak/>
        <w:t>Lens vs Traditional Social Media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2425"/>
        <w:gridCol w:w="1732"/>
      </w:tblGrid>
      <w:tr w:rsidR="001B0943" w:rsidRPr="001B0943" w:rsidTr="001B0943">
        <w:trPr>
          <w:tblHeade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Feature</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Twitter / Instagram</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Lens Protocol</w:t>
            </w:r>
          </w:p>
        </w:tc>
      </w:tr>
      <w:tr w:rsidR="001B0943" w:rsidRPr="001B0943" w:rsidTr="001B0943">
        <w:trP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Identity ownership</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Platform-owned</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User-owned</w:t>
            </w:r>
          </w:p>
        </w:tc>
      </w:tr>
      <w:tr w:rsidR="001B0943" w:rsidRPr="001B0943" w:rsidTr="001B0943">
        <w:trP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Followers</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Locked in app</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Portable</w:t>
            </w:r>
          </w:p>
        </w:tc>
      </w:tr>
      <w:tr w:rsidR="001B0943" w:rsidRPr="001B0943" w:rsidTr="001B0943">
        <w:trP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Data access</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Closed</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Open</w:t>
            </w:r>
          </w:p>
        </w:tc>
      </w:tr>
      <w:tr w:rsidR="001B0943" w:rsidRPr="001B0943" w:rsidTr="001B0943">
        <w:trP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App ecosystem</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Single platform</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Multiple apps</w:t>
            </w:r>
          </w:p>
        </w:tc>
      </w:tr>
      <w:tr w:rsidR="001B0943" w:rsidRPr="001B0943" w:rsidTr="001B0943">
        <w:trPr>
          <w:tblCellSpacing w:w="15" w:type="dxa"/>
        </w:trPr>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Censorship risk</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High</w:t>
            </w:r>
          </w:p>
        </w:tc>
        <w:tc>
          <w:tcPr>
            <w:tcW w:w="0" w:type="auto"/>
            <w:vAlign w:val="center"/>
            <w:hideMark/>
          </w:tcPr>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Lower</w:t>
            </w:r>
          </w:p>
        </w:tc>
      </w:tr>
    </w:tbl>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0"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Why Lens Matters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Social networks are one of the most powerful systems on the internet:</w:t>
      </w:r>
    </w:p>
    <w:p w:rsidR="001B0943" w:rsidRPr="001B0943" w:rsidRDefault="001B0943" w:rsidP="001B0943">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They control attention </w:t>
      </w:r>
    </w:p>
    <w:p w:rsidR="001B0943" w:rsidRPr="001B0943" w:rsidRDefault="001B0943" w:rsidP="001B0943">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They control distribution </w:t>
      </w:r>
    </w:p>
    <w:p w:rsidR="001B0943" w:rsidRPr="001B0943" w:rsidRDefault="001B0943" w:rsidP="001B0943">
      <w:pPr>
        <w:numPr>
          <w:ilvl w:val="0"/>
          <w:numId w:val="25"/>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They control creator monetization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introduces:</w:t>
      </w:r>
    </w:p>
    <w:p w:rsidR="001B0943" w:rsidRPr="001B0943" w:rsidRDefault="001B0943" w:rsidP="001B0943">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A permissionless social graph where developers can build any kind of social application.</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1"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Key Use Cases</w: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Social Media Apps</w:t>
      </w:r>
    </w:p>
    <w:p w:rsidR="001B0943" w:rsidRPr="001B0943" w:rsidRDefault="001B0943" w:rsidP="001B0943">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Decentralized Twitter-like platforms </w:t>
      </w:r>
    </w:p>
    <w:p w:rsidR="001B0943" w:rsidRPr="001B0943" w:rsidRDefault="001B0943" w:rsidP="001B0943">
      <w:pPr>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Creator-first social apps </w: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Creator Economy</w:t>
      </w:r>
    </w:p>
    <w:p w:rsidR="001B0943" w:rsidRPr="001B0943" w:rsidRDefault="001B0943" w:rsidP="001B0943">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Direct monetization </w:t>
      </w:r>
    </w:p>
    <w:p w:rsidR="001B0943" w:rsidRPr="001B0943" w:rsidRDefault="001B0943" w:rsidP="001B0943">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NFT-based content </w:t>
      </w:r>
    </w:p>
    <w:p w:rsidR="001B0943" w:rsidRPr="001B0943" w:rsidRDefault="001B0943" w:rsidP="001B0943">
      <w:pPr>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Audience ownership </w:t>
      </w:r>
    </w:p>
    <w:p w:rsid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lastRenderedPageBreak/>
        <w:t>DAO Coordination</w:t>
      </w:r>
    </w:p>
    <w:p w:rsidR="001B0943" w:rsidRPr="001B0943" w:rsidRDefault="001B0943" w:rsidP="001B0943">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Governance discussions </w:t>
      </w:r>
    </w:p>
    <w:p w:rsidR="001B0943" w:rsidRPr="001B0943" w:rsidRDefault="001B0943" w:rsidP="001B0943">
      <w:pPr>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Community communication layers </w: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AI + Social Applications</w:t>
      </w:r>
    </w:p>
    <w:p w:rsidR="001B0943" w:rsidRPr="001B0943" w:rsidRDefault="001B0943" w:rsidP="001B0943">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AI agents interacting with social graphs </w:t>
      </w:r>
    </w:p>
    <w:p w:rsidR="001B0943" w:rsidRPr="001B0943" w:rsidRDefault="001B0943" w:rsidP="001B0943">
      <w:pPr>
        <w:numPr>
          <w:ilvl w:val="0"/>
          <w:numId w:val="29"/>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Personalized content systems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2"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Ecosystem Components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includes:</w:t>
      </w:r>
    </w:p>
    <w:p w:rsidR="001B0943" w:rsidRPr="001B0943" w:rsidRDefault="001B0943" w:rsidP="001B0943">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Profile NFTs (identity layer) </w:t>
      </w:r>
    </w:p>
    <w:p w:rsidR="001B0943" w:rsidRPr="001B0943" w:rsidRDefault="001B0943" w:rsidP="001B0943">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Publications (posts/comments) </w:t>
      </w:r>
    </w:p>
    <w:p w:rsidR="001B0943" w:rsidRPr="001B0943" w:rsidRDefault="001B0943" w:rsidP="001B0943">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Modules (custom logic like monetization or gating) </w:t>
      </w:r>
    </w:p>
    <w:p w:rsidR="001B0943" w:rsidRPr="001B0943" w:rsidRDefault="001B0943" w:rsidP="001B0943">
      <w:pPr>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Open APIs for developers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This modular design allows developers to customize social behavior.</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3"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Strengths</w:t>
      </w:r>
    </w:p>
    <w:p w:rsidR="001B0943" w:rsidRPr="001B0943" w:rsidRDefault="001B0943" w:rsidP="001B0943">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Strong Web3-native social graph design </w:t>
      </w:r>
    </w:p>
    <w:p w:rsidR="001B0943" w:rsidRPr="001B0943" w:rsidRDefault="001B0943" w:rsidP="001B0943">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User-owned identity and data </w:t>
      </w:r>
    </w:p>
    <w:p w:rsidR="001B0943" w:rsidRPr="001B0943" w:rsidRDefault="001B0943" w:rsidP="001B0943">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Highly composable architecture </w:t>
      </w:r>
    </w:p>
    <w:p w:rsidR="001B0943" w:rsidRPr="001B0943" w:rsidRDefault="001B0943" w:rsidP="001B0943">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Supports multiple social applications </w:t>
      </w:r>
    </w:p>
    <w:p w:rsidR="001B0943" w:rsidRPr="001B0943" w:rsidRDefault="001B0943" w:rsidP="001B0943">
      <w:pPr>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Strong alignment with creator economy trends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4" style="width:0;height:1.5pt" o:hralign="center" o:hrstd="t" o:hr="t" fillcolor="#a0a0a0" stroked="f"/>
        </w:pict>
      </w: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lastRenderedPageBreak/>
        <w:t>Risks and Challenges</w: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1. Network Effects</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Social networks are hard because:</w:t>
      </w:r>
    </w:p>
    <w:p w:rsidR="001B0943" w:rsidRPr="001B0943" w:rsidRDefault="001B0943" w:rsidP="001B0943">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Users follow other users, not protocols </w:t>
      </w:r>
    </w:p>
    <w:p w:rsidR="001B0943" w:rsidRPr="001B0943" w:rsidRDefault="001B0943" w:rsidP="001B0943">
      <w:pPr>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Competing with established platforms is difficult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5"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2. Adoption Barrier</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Requires:</w:t>
      </w:r>
    </w:p>
    <w:p w:rsidR="001B0943" w:rsidRPr="001B0943" w:rsidRDefault="001B0943" w:rsidP="001B0943">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Developers building apps </w:t>
      </w:r>
    </w:p>
    <w:p w:rsidR="001B0943" w:rsidRPr="001B0943" w:rsidRDefault="001B0943" w:rsidP="001B0943">
      <w:pPr>
        <w:numPr>
          <w:ilvl w:val="0"/>
          <w:numId w:val="33"/>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Users migrating from Web2 platforms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6"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3. Fragmentation Risk</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Multiple social protocols exist:</w:t>
      </w:r>
    </w:p>
    <w:p w:rsidR="001B0943" w:rsidRPr="001B0943" w:rsidRDefault="001B0943" w:rsidP="001B0943">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Farcaster </w:t>
      </w:r>
    </w:p>
    <w:p w:rsidR="001B0943" w:rsidRPr="001B0943" w:rsidRDefault="001B0943" w:rsidP="001B0943">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Lens </w:t>
      </w:r>
    </w:p>
    <w:p w:rsidR="001B0943" w:rsidRPr="001B0943" w:rsidRDefault="001B0943" w:rsidP="001B0943">
      <w:pPr>
        <w:numPr>
          <w:ilvl w:val="0"/>
          <w:numId w:val="34"/>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Other emerging social graphs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This splits attention and users.</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7"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4. UX Complexity</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Blockchain-based social systems still struggle with:</w:t>
      </w:r>
    </w:p>
    <w:p w:rsidR="001B0943" w:rsidRPr="001B0943" w:rsidRDefault="001B0943" w:rsidP="001B0943">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Wallet onboarding </w:t>
      </w:r>
    </w:p>
    <w:p w:rsidR="001B0943" w:rsidRPr="001B0943" w:rsidRDefault="001B0943" w:rsidP="001B0943">
      <w:pPr>
        <w:numPr>
          <w:ilvl w:val="0"/>
          <w:numId w:val="35"/>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Transaction friction </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8" style="width:0;height:1.5pt" o:hralign="center" o:hrstd="t" o:hr="t" fillcolor="#a0a0a0" stroked="f"/>
        </w:pict>
      </w:r>
    </w:p>
    <w:p w:rsid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bookmarkStart w:id="0" w:name="_GoBack"/>
      <w:bookmarkEnd w:id="0"/>
      <w:r w:rsidRPr="001B0943">
        <w:rPr>
          <w:rFonts w:ascii="Times New Roman" w:eastAsia="Times New Roman" w:hAnsi="Times New Roman" w:cs="Times New Roman"/>
          <w:b/>
          <w:bCs/>
          <w:sz w:val="28"/>
          <w:szCs w:val="28"/>
        </w:rPr>
        <w:lastRenderedPageBreak/>
        <w:t>Simple Mental Model</w:t>
      </w:r>
    </w:p>
    <w:p w:rsidR="001B0943" w:rsidRPr="001B0943" w:rsidRDefault="001B0943" w:rsidP="001B0943">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Twitter → centralized social graph </w:t>
      </w:r>
    </w:p>
    <w:p w:rsidR="001B0943" w:rsidRPr="001B0943" w:rsidRDefault="001B0943" w:rsidP="001B0943">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Facebook → closed social ecosystem </w:t>
      </w:r>
    </w:p>
    <w:p w:rsidR="001B0943" w:rsidRPr="001B0943" w:rsidRDefault="001B0943" w:rsidP="001B0943">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 xml:space="preserve">Farcaster → protocol-based social feed </w:t>
      </w:r>
    </w:p>
    <w:p w:rsidR="001B0943" w:rsidRPr="001B0943" w:rsidRDefault="001B0943" w:rsidP="001B0943">
      <w:pPr>
        <w:numPr>
          <w:ilvl w:val="0"/>
          <w:numId w:val="36"/>
        </w:numPr>
        <w:spacing w:before="100" w:beforeAutospacing="1" w:after="100" w:afterAutospacing="1"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b/>
          <w:bCs/>
          <w:sz w:val="28"/>
          <w:szCs w:val="28"/>
        </w:rPr>
        <w:t>Lens → programmable, NFT-based social graph infrastructure</w:t>
      </w:r>
      <w:r w:rsidRPr="001B0943">
        <w:rPr>
          <w:rFonts w:ascii="Times New Roman" w:eastAsia="Times New Roman" w:hAnsi="Times New Roman" w:cs="Times New Roman"/>
          <w:sz w:val="28"/>
          <w:szCs w:val="28"/>
        </w:rPr>
        <w:t xml:space="preserve"> </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Or simply:</w:t>
      </w:r>
    </w:p>
    <w:p w:rsidR="001B0943" w:rsidRPr="001B0943" w:rsidRDefault="001B0943" w:rsidP="001B0943">
      <w:pPr>
        <w:numPr>
          <w:ilvl w:val="0"/>
          <w:numId w:val="21"/>
        </w:numPr>
        <w:tabs>
          <w:tab w:val="clear" w:pos="720"/>
        </w:tabs>
        <w:spacing w:before="100" w:beforeAutospacing="1" w:afterAutospacing="1" w:line="240" w:lineRule="auto"/>
        <w:ind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is a decentralized database of social relationships that anyone can build apps on.</w:t>
      </w:r>
    </w:p>
    <w:p w:rsidR="001B0943" w:rsidRPr="001B0943" w:rsidRDefault="001B0943" w:rsidP="001B0943">
      <w:pPr>
        <w:spacing w:before="0" w:line="240" w:lineRule="auto"/>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pict>
          <v:rect id="_x0000_i1039" style="width:0;height:1.5pt" o:hralign="center" o:hrstd="t" o:hr="t" fillcolor="#a0a0a0" stroked="f"/>
        </w:pict>
      </w:r>
    </w:p>
    <w:p w:rsidR="001B0943" w:rsidRPr="001B0943" w:rsidRDefault="001B0943" w:rsidP="001B0943">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1B0943">
        <w:rPr>
          <w:rFonts w:ascii="Times New Roman" w:eastAsia="Times New Roman" w:hAnsi="Times New Roman" w:cs="Times New Roman"/>
          <w:b/>
          <w:bCs/>
          <w:sz w:val="28"/>
          <w:szCs w:val="28"/>
        </w:rPr>
        <w:t>Conclusion</w:t>
      </w:r>
    </w:p>
    <w:p w:rsidR="001B0943" w:rsidRPr="001B0943" w:rsidRDefault="001B0943" w:rsidP="001B0943">
      <w:pPr>
        <w:numPr>
          <w:ilvl w:val="0"/>
          <w:numId w:val="21"/>
        </w:numPr>
        <w:tabs>
          <w:tab w:val="clear" w:pos="720"/>
        </w:tabs>
        <w:spacing w:before="100" w:beforeAutospacing="1" w:after="100" w:afterAutospacing="1" w:line="240" w:lineRule="auto"/>
        <w:ind w:left="0" w:firstLine="0"/>
        <w:jc w:val="both"/>
        <w:rPr>
          <w:rFonts w:ascii="Times New Roman" w:eastAsia="Times New Roman" w:hAnsi="Times New Roman" w:cs="Times New Roman"/>
          <w:sz w:val="28"/>
          <w:szCs w:val="28"/>
        </w:rPr>
      </w:pPr>
      <w:r w:rsidRPr="001B0943">
        <w:rPr>
          <w:rFonts w:ascii="Times New Roman" w:eastAsia="Times New Roman" w:hAnsi="Times New Roman" w:cs="Times New Roman"/>
          <w:sz w:val="28"/>
          <w:szCs w:val="28"/>
        </w:rPr>
        <w:t>Lens Protocol is a foundational Web3 social infrastructure project that turns social identity and relationships into open, composable blockchain data. By enabling users to own their profiles and followers, it aims to reshape how social applications are built in the decentralized internet.</w:t>
      </w:r>
    </w:p>
    <w:p w:rsidR="006D3A72" w:rsidRPr="001B0943" w:rsidRDefault="006D3A72" w:rsidP="001B0943">
      <w:pPr>
        <w:jc w:val="both"/>
        <w:rPr>
          <w:sz w:val="28"/>
          <w:szCs w:val="28"/>
        </w:rPr>
      </w:pPr>
    </w:p>
    <w:sectPr w:rsidR="006D3A72" w:rsidRPr="001B0943"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284B" w:rsidRDefault="00A8284B">
      <w:pPr>
        <w:spacing w:line="240" w:lineRule="auto"/>
      </w:pPr>
      <w:r>
        <w:separator/>
      </w:r>
    </w:p>
  </w:endnote>
  <w:endnote w:type="continuationSeparator" w:id="0">
    <w:p w:rsidR="00A8284B" w:rsidRDefault="00A828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284B" w:rsidRDefault="00A8284B">
      <w:pPr>
        <w:spacing w:line="240" w:lineRule="auto"/>
      </w:pPr>
      <w:r>
        <w:separator/>
      </w:r>
    </w:p>
  </w:footnote>
  <w:footnote w:type="continuationSeparator" w:id="0">
    <w:p w:rsidR="00A8284B" w:rsidRDefault="00A828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12DF5"/>
    <w:multiLevelType w:val="multilevel"/>
    <w:tmpl w:val="818A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E316E1"/>
    <w:multiLevelType w:val="multilevel"/>
    <w:tmpl w:val="B0F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B1841"/>
    <w:multiLevelType w:val="multilevel"/>
    <w:tmpl w:val="5490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32F87"/>
    <w:multiLevelType w:val="multilevel"/>
    <w:tmpl w:val="2E3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585E20"/>
    <w:multiLevelType w:val="multilevel"/>
    <w:tmpl w:val="96BE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11FC5"/>
    <w:multiLevelType w:val="multilevel"/>
    <w:tmpl w:val="F96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E1B04"/>
    <w:multiLevelType w:val="multilevel"/>
    <w:tmpl w:val="1A26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D6A4E"/>
    <w:multiLevelType w:val="multilevel"/>
    <w:tmpl w:val="EA9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774FF"/>
    <w:multiLevelType w:val="multilevel"/>
    <w:tmpl w:val="54B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B121F"/>
    <w:multiLevelType w:val="multilevel"/>
    <w:tmpl w:val="D45C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4250C"/>
    <w:multiLevelType w:val="multilevel"/>
    <w:tmpl w:val="FF08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63C6A"/>
    <w:multiLevelType w:val="multilevel"/>
    <w:tmpl w:val="D8D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956B99"/>
    <w:multiLevelType w:val="multilevel"/>
    <w:tmpl w:val="33EE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81979"/>
    <w:multiLevelType w:val="multilevel"/>
    <w:tmpl w:val="E64C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C5B16"/>
    <w:multiLevelType w:val="multilevel"/>
    <w:tmpl w:val="3F20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A5868"/>
    <w:multiLevelType w:val="multilevel"/>
    <w:tmpl w:val="9C0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216F91"/>
    <w:multiLevelType w:val="multilevel"/>
    <w:tmpl w:val="CA8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F3C91"/>
    <w:multiLevelType w:val="multilevel"/>
    <w:tmpl w:val="A3D4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28"/>
  </w:num>
  <w:num w:numId="2">
    <w:abstractNumId w:val="28"/>
    <w:lvlOverride w:ilvl="0">
      <w:startOverride w:val="1"/>
    </w:lvlOverride>
  </w:num>
  <w:num w:numId="3">
    <w:abstractNumId w:val="28"/>
  </w:num>
  <w:num w:numId="4">
    <w:abstractNumId w:val="28"/>
    <w:lvlOverride w:ilvl="0">
      <w:startOverride w:val="1"/>
    </w:lvlOverride>
  </w:num>
  <w:num w:numId="5">
    <w:abstractNumId w:val="8"/>
  </w:num>
  <w:num w:numId="6">
    <w:abstractNumId w:val="28"/>
    <w:lvlOverride w:ilvl="0">
      <w:startOverride w:val="1"/>
    </w:lvlOverride>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22"/>
  </w:num>
  <w:num w:numId="20">
    <w:abstractNumId w:val="9"/>
  </w:num>
  <w:num w:numId="21">
    <w:abstractNumId w:val="21"/>
  </w:num>
  <w:num w:numId="22">
    <w:abstractNumId w:val="23"/>
  </w:num>
  <w:num w:numId="23">
    <w:abstractNumId w:val="26"/>
  </w:num>
  <w:num w:numId="24">
    <w:abstractNumId w:val="27"/>
  </w:num>
  <w:num w:numId="25">
    <w:abstractNumId w:val="24"/>
  </w:num>
  <w:num w:numId="26">
    <w:abstractNumId w:val="20"/>
  </w:num>
  <w:num w:numId="27">
    <w:abstractNumId w:val="16"/>
  </w:num>
  <w:num w:numId="28">
    <w:abstractNumId w:val="15"/>
  </w:num>
  <w:num w:numId="29">
    <w:abstractNumId w:val="18"/>
  </w:num>
  <w:num w:numId="30">
    <w:abstractNumId w:val="25"/>
  </w:num>
  <w:num w:numId="31">
    <w:abstractNumId w:val="19"/>
  </w:num>
  <w:num w:numId="32">
    <w:abstractNumId w:val="11"/>
  </w:num>
  <w:num w:numId="33">
    <w:abstractNumId w:val="17"/>
  </w:num>
  <w:num w:numId="34">
    <w:abstractNumId w:val="13"/>
  </w:num>
  <w:num w:numId="35">
    <w:abstractNumId w:val="14"/>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943"/>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B0943"/>
    <w:rsid w:val="001D0BD1"/>
    <w:rsid w:val="002017AC"/>
    <w:rsid w:val="002359ED"/>
    <w:rsid w:val="00252520"/>
    <w:rsid w:val="002625F9"/>
    <w:rsid w:val="002631F7"/>
    <w:rsid w:val="0026484A"/>
    <w:rsid w:val="0026504D"/>
    <w:rsid w:val="00276926"/>
    <w:rsid w:val="002A67C8"/>
    <w:rsid w:val="002B40B7"/>
    <w:rsid w:val="002C5D75"/>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360A8"/>
    <w:rsid w:val="008416E0"/>
    <w:rsid w:val="00853E64"/>
    <w:rsid w:val="00895251"/>
    <w:rsid w:val="00897BFF"/>
    <w:rsid w:val="008C61B9"/>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284B"/>
    <w:rsid w:val="00A86EAC"/>
    <w:rsid w:val="00A923E7"/>
    <w:rsid w:val="00AA661C"/>
    <w:rsid w:val="00AC2F58"/>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EBD96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customStyle="1"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258734">
      <w:bodyDiv w:val="1"/>
      <w:marLeft w:val="0"/>
      <w:marRight w:val="0"/>
      <w:marTop w:val="0"/>
      <w:marBottom w:val="0"/>
      <w:divBdr>
        <w:top w:val="none" w:sz="0" w:space="0" w:color="auto"/>
        <w:left w:val="none" w:sz="0" w:space="0" w:color="auto"/>
        <w:bottom w:val="none" w:sz="0" w:space="0" w:color="auto"/>
        <w:right w:val="none" w:sz="0" w:space="0" w:color="auto"/>
      </w:divBdr>
      <w:divsChild>
        <w:div w:id="78639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3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304159">
          <w:marLeft w:val="0"/>
          <w:marRight w:val="0"/>
          <w:marTop w:val="0"/>
          <w:marBottom w:val="0"/>
          <w:divBdr>
            <w:top w:val="none" w:sz="0" w:space="0" w:color="auto"/>
            <w:left w:val="none" w:sz="0" w:space="0" w:color="auto"/>
            <w:bottom w:val="none" w:sz="0" w:space="0" w:color="auto"/>
            <w:right w:val="none" w:sz="0" w:space="0" w:color="auto"/>
          </w:divBdr>
          <w:divsChild>
            <w:div w:id="280117311">
              <w:marLeft w:val="0"/>
              <w:marRight w:val="0"/>
              <w:marTop w:val="0"/>
              <w:marBottom w:val="0"/>
              <w:divBdr>
                <w:top w:val="none" w:sz="0" w:space="0" w:color="auto"/>
                <w:left w:val="none" w:sz="0" w:space="0" w:color="auto"/>
                <w:bottom w:val="none" w:sz="0" w:space="0" w:color="auto"/>
                <w:right w:val="none" w:sz="0" w:space="0" w:color="auto"/>
              </w:divBdr>
            </w:div>
          </w:divsChild>
        </w:div>
        <w:div w:id="47410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64388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6</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2026-06-20T16:27:00Z</dcterms:created>
  <dcterms:modified xsi:type="dcterms:W3CDTF">2026-06-20T16:30:00Z</dcterms:modified>
</cp:coreProperties>
</file>